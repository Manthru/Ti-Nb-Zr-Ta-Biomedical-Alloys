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C620" w14:textId="4ACF0E56" w:rsidR="00C264CE" w:rsidRDefault="007458FD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65C646" wp14:editId="640048A2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52488835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B2600" id="Rectangle 10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" stroked="f" strokecolor="#09101d [48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4F8AF1" wp14:editId="2D013E26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40750330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D188E7" id="Rectangle 9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" strokecolor="#09101d [48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702BB5" wp14:editId="7425F1E5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15219955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2635FB" w14:textId="6EBDC8D0" w:rsidR="007458FD" w:rsidRPr="007458FD" w:rsidRDefault="007458F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New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02BB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612635FB" w14:textId="6EBDC8D0" w:rsidR="007458FD" w:rsidRPr="007458FD" w:rsidRDefault="007458F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New 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6B0F4" wp14:editId="6B58BB86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7468651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36FF07" w14:textId="461EF918" w:rsidR="007458FD" w:rsidRPr="007458FD" w:rsidRDefault="007458F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B0F4" id="Text Box 7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3336FF07" w14:textId="461EF918" w:rsidR="007458FD" w:rsidRPr="007458FD" w:rsidRDefault="007458F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98EAB8" wp14:editId="29DEC389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3865595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296184" w14:textId="62003097" w:rsidR="007458FD" w:rsidRPr="007458FD" w:rsidRDefault="007458F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8/31/2026 2:04:00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8EAB8" id="Text Box 6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5C296184" w14:textId="62003097" w:rsidR="007458FD" w:rsidRPr="007458FD" w:rsidRDefault="007458F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8/31/2026 2:04:00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E2FC53" wp14:editId="678F0945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7735900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5EC5E4" w14:textId="75639419" w:rsidR="007458FD" w:rsidRPr="007458FD" w:rsidRDefault="007458F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2FC53" id="Text Box 5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3A5EC5E4" w14:textId="75639419" w:rsidR="007458FD" w:rsidRPr="007458FD" w:rsidRDefault="007458F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018FB" wp14:editId="05A67482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7576540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8D1524" w14:textId="5DD04810" w:rsidR="007458FD" w:rsidRPr="007458FD" w:rsidRDefault="007458F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IIT Indore 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18FB" id="Text Box 4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7A8D1524" w14:textId="5DD04810" w:rsidR="007458FD" w:rsidRPr="007458FD" w:rsidRDefault="007458F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IIT Indore SIC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A686D" wp14:editId="1CF9CF1B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1599031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07154C" w14:textId="368AFBE0" w:rsidR="007458FD" w:rsidRPr="007458FD" w:rsidRDefault="007458F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A686D" id="Text Box 3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1007154C" w14:textId="368AFBE0" w:rsidR="007458FD" w:rsidRPr="007458FD" w:rsidRDefault="007458F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69225" wp14:editId="7D4C7C3A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717661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AD4E822" w14:textId="138EFF72" w:rsidR="007458FD" w:rsidRPr="007458FD" w:rsidRDefault="007458FD" w:rsidP="007458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New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69225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AD4E822" w14:textId="138EFF72" w:rsidR="007458FD" w:rsidRPr="007458FD" w:rsidRDefault="007458FD" w:rsidP="007458F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New 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2EC89" wp14:editId="2DDDAA02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88564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87C0B3" w14:textId="355A4305" w:rsidR="007458FD" w:rsidRPr="007458FD" w:rsidRDefault="007458F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EC89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2287C0B3" w14:textId="355A4305" w:rsidR="007458FD" w:rsidRPr="007458FD" w:rsidRDefault="007458F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3686B75B" w14:textId="7BC48A89" w:rsidR="007458FD" w:rsidRDefault="007458FD" w:rsidP="009D4204"/>
    <w:p w14:paraId="3E03AC38" w14:textId="77777777" w:rsidR="007458FD" w:rsidRDefault="007458FD">
      <w:r>
        <w:br w:type="page"/>
      </w:r>
    </w:p>
    <w:p w14:paraId="0D99233D" w14:textId="77777777" w:rsidR="007458FD" w:rsidRPr="009D4204" w:rsidRDefault="007458FD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D214C1" wp14:editId="0EE62320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53833358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8E7A8FE" w14:textId="5FBA565D" w:rsidR="007458FD" w:rsidRPr="007458FD" w:rsidRDefault="007458FD" w:rsidP="007458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New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214C1" id="Text Box 12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8E7A8FE" w14:textId="5FBA565D" w:rsidR="007458FD" w:rsidRPr="007458FD" w:rsidRDefault="007458FD" w:rsidP="007458F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New 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7CE56F" wp14:editId="7A595525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73890149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8078D8" w14:textId="3A158B50" w:rsidR="007458FD" w:rsidRPr="007458FD" w:rsidRDefault="007458F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CE56F" id="Text Box 11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238078D8" w14:textId="3A158B50" w:rsidR="007458FD" w:rsidRPr="007458FD" w:rsidRDefault="007458F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461"/>
        <w:gridCol w:w="3523"/>
      </w:tblGrid>
      <w:tr w:rsidR="007458FD" w:rsidRPr="007458FD" w14:paraId="57C8783C" w14:textId="77777777" w:rsidTr="007458FD">
        <w:trPr>
          <w:tblCellSpacing w:w="15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72D79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proofErr w:type="spellStart"/>
            <w:r w:rsidRPr="007458FD">
              <w:rPr>
                <w:rFonts w:ascii="Arial" w:hAnsi="Arial" w:cs="Arial"/>
                <w:b/>
                <w:bCs/>
                <w:color w:val="000000"/>
                <w:sz w:val="20"/>
              </w:rPr>
              <w:t>eZAF</w:t>
            </w:r>
            <w:proofErr w:type="spellEnd"/>
            <w:r w:rsidRPr="007458FD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 Quant Result - Analysis Uncertainty: 8.62 %</w:t>
            </w:r>
          </w:p>
        </w:tc>
      </w:tr>
      <w:tr w:rsidR="007458FD" w:rsidRPr="007458FD" w14:paraId="43AD8AC8" w14:textId="77777777" w:rsidTr="007458FD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98A9C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76355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A737F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</w:tr>
      <w:tr w:rsidR="007458FD" w:rsidRPr="007458FD" w14:paraId="5D2A8ED6" w14:textId="77777777" w:rsidTr="007458F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1E49C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Ti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C193B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43.3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096EC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63.5</w:t>
            </w:r>
          </w:p>
        </w:tc>
      </w:tr>
      <w:tr w:rsidR="007458FD" w:rsidRPr="007458FD" w14:paraId="404DBEF0" w14:textId="77777777" w:rsidTr="007458F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B67CF0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Zr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3CAD2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8.5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8A6A4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6.5</w:t>
            </w:r>
          </w:p>
        </w:tc>
      </w:tr>
      <w:tr w:rsidR="007458FD" w:rsidRPr="007458FD" w14:paraId="4899F3DC" w14:textId="77777777" w:rsidTr="007458F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2E378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Nb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D23BF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30.7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13638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23.2</w:t>
            </w:r>
          </w:p>
        </w:tc>
      </w:tr>
      <w:tr w:rsidR="007458FD" w:rsidRPr="007458FD" w14:paraId="0171D2AD" w14:textId="77777777" w:rsidTr="007458F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D1FE1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Ta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CD63A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17.5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34098" w14:textId="77777777" w:rsidR="007458FD" w:rsidRPr="007458FD" w:rsidRDefault="007458FD" w:rsidP="007458FD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58FD">
              <w:rPr>
                <w:rFonts w:ascii="Arial" w:hAnsi="Arial" w:cs="Arial"/>
                <w:color w:val="000000"/>
                <w:sz w:val="20"/>
                <w:szCs w:val="20"/>
              </w:rPr>
              <w:t>6.8</w:t>
            </w:r>
          </w:p>
        </w:tc>
      </w:tr>
    </w:tbl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800"/>
      </w:tblGrid>
      <w:tr w:rsidR="007458FD" w14:paraId="627C9504" w14:textId="77777777" w:rsidTr="007458FD">
        <w:tblPrEx>
          <w:tblCellMar>
            <w:top w:w="0" w:type="dxa"/>
            <w:bottom w:w="0" w:type="dxa"/>
          </w:tblCellMar>
        </w:tblPrEx>
        <w:tc>
          <w:tcPr>
            <w:tcW w:w="10800" w:type="dxa"/>
          </w:tcPr>
          <w:p w14:paraId="0ACC80F9" w14:textId="77777777" w:rsidR="007458FD" w:rsidRDefault="007458FD" w:rsidP="009D4204"/>
        </w:tc>
      </w:tr>
    </w:tbl>
    <w:p w14:paraId="6E458321" w14:textId="7950033D" w:rsidR="007458FD" w:rsidRPr="009D4204" w:rsidRDefault="007458FD" w:rsidP="009D4204"/>
    <w:sectPr w:rsidR="007458FD" w:rsidRPr="009D4204" w:rsidSect="007458FD">
      <w:footerReference w:type="default" r:id="rId10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38949" w14:textId="77777777" w:rsidR="00243A78" w:rsidRDefault="00243A78" w:rsidP="0053017F">
      <w:pPr>
        <w:spacing w:after="0" w:line="240" w:lineRule="auto"/>
      </w:pPr>
      <w:r>
        <w:separator/>
      </w:r>
    </w:p>
  </w:endnote>
  <w:endnote w:type="continuationSeparator" w:id="0">
    <w:p w14:paraId="25F165B0" w14:textId="77777777" w:rsidR="00243A78" w:rsidRDefault="00243A78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A84B3C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A5B2459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44B5B" w14:textId="77777777" w:rsidR="00243A78" w:rsidRDefault="00243A78" w:rsidP="0053017F">
      <w:pPr>
        <w:spacing w:after="0" w:line="240" w:lineRule="auto"/>
      </w:pPr>
      <w:r>
        <w:separator/>
      </w:r>
    </w:p>
  </w:footnote>
  <w:footnote w:type="continuationSeparator" w:id="0">
    <w:p w14:paraId="37ADAB3D" w14:textId="77777777" w:rsidR="00243A78" w:rsidRDefault="00243A78" w:rsidP="00530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FD"/>
    <w:rsid w:val="00044274"/>
    <w:rsid w:val="001370E1"/>
    <w:rsid w:val="0023457B"/>
    <w:rsid w:val="00243A78"/>
    <w:rsid w:val="004C791E"/>
    <w:rsid w:val="00507EC5"/>
    <w:rsid w:val="0053017F"/>
    <w:rsid w:val="005F47B7"/>
    <w:rsid w:val="00681D82"/>
    <w:rsid w:val="007458FD"/>
    <w:rsid w:val="00756274"/>
    <w:rsid w:val="007B1409"/>
    <w:rsid w:val="007E3E44"/>
    <w:rsid w:val="007F4C75"/>
    <w:rsid w:val="00812D4B"/>
    <w:rsid w:val="008C5230"/>
    <w:rsid w:val="009676EE"/>
    <w:rsid w:val="00975F98"/>
    <w:rsid w:val="0099484E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3C1CE"/>
  <w15:chartTrackingRefBased/>
  <w15:docId w15:val="{D2211BCA-008C-4438-ABB3-98B0C1FD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auto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autoreport.dotx</Template>
  <TotalTime>1</TotalTime>
  <Pages>2</Pages>
  <Words>29</Words>
  <Characters>103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Edax</dc:creator>
  <cp:keywords/>
  <dc:description/>
  <cp:lastModifiedBy>Edax</cp:lastModifiedBy>
  <cp:revision>1</cp:revision>
  <dcterms:created xsi:type="dcterms:W3CDTF">2026-08-31T08:34:00Z</dcterms:created>
  <dcterms:modified xsi:type="dcterms:W3CDTF">2026-08-31T08:35:00Z</dcterms:modified>
</cp:coreProperties>
</file>