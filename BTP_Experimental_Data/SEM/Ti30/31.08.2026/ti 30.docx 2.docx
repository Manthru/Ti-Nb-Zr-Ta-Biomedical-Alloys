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FA8D" w14:textId="48915232" w:rsidR="00C264CE" w:rsidRDefault="00D4488A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0B2707" wp14:editId="44100B2B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85882929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41F45" id="Rectangle 10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" stroked="f" strokecolor="#09101d [48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392EFC" wp14:editId="660CD5B1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6848360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1A8B6" id="Rectangle 9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" strokecolor="#09101d [48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DA7D35" wp14:editId="775FC9BE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26293332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A49352" w14:textId="30CB6773" w:rsidR="00D4488A" w:rsidRPr="00D4488A" w:rsidRDefault="00D4488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New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DA7D3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CA49352" w14:textId="30CB6773" w:rsidR="00D4488A" w:rsidRPr="00D4488A" w:rsidRDefault="00D4488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New 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14F8E4" wp14:editId="3FF830B0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7504181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5E1C10" w14:textId="2F70AD00" w:rsidR="00D4488A" w:rsidRPr="00D4488A" w:rsidRDefault="00D4488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4F8E4" id="Text Box 7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5B5E1C10" w14:textId="2F70AD00" w:rsidR="00D4488A" w:rsidRPr="00D4488A" w:rsidRDefault="00D4488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3FE1C" wp14:editId="74CB4A17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18642407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FF8A53" w14:textId="35E64486" w:rsidR="00D4488A" w:rsidRPr="00D4488A" w:rsidRDefault="00D4488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8/31/2026 2:07:53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3FE1C" id="Text Box 6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67FF8A53" w14:textId="35E64486" w:rsidR="00D4488A" w:rsidRPr="00D4488A" w:rsidRDefault="00D4488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8/31/2026 2:07:53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FB458" wp14:editId="579C8EF0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20193941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9DF736" w14:textId="2C248167" w:rsidR="00D4488A" w:rsidRPr="00D4488A" w:rsidRDefault="00D4488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FB458" id="Text Box 5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D9DF736" w14:textId="2C248167" w:rsidR="00D4488A" w:rsidRPr="00D4488A" w:rsidRDefault="00D4488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8E1F96" wp14:editId="199AECA3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17751280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22498B" w14:textId="6774F4D1" w:rsidR="00D4488A" w:rsidRPr="00D4488A" w:rsidRDefault="00D4488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IIT Indore 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E1F96" id="Text Box 4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722498B" w14:textId="6774F4D1" w:rsidR="00D4488A" w:rsidRPr="00D4488A" w:rsidRDefault="00D4488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IIT Indore SIC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BEA00" wp14:editId="605C7147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8929637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07A3B1" w14:textId="55729605" w:rsidR="00D4488A" w:rsidRPr="00D4488A" w:rsidRDefault="00D4488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BEA00" id="Text Box 3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007A3B1" w14:textId="55729605" w:rsidR="00D4488A" w:rsidRPr="00D4488A" w:rsidRDefault="00D4488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E3776B" wp14:editId="0DBAA031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6973600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53D4332C" w14:textId="491B3925" w:rsidR="00D4488A" w:rsidRPr="00D4488A" w:rsidRDefault="00D4488A" w:rsidP="00D4488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New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3776B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53D4332C" w14:textId="491B3925" w:rsidR="00D4488A" w:rsidRPr="00D4488A" w:rsidRDefault="00D4488A" w:rsidP="00D4488A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New 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EB8F2" wp14:editId="1CA2B220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033857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560F85" w14:textId="6FF9DB08" w:rsidR="00D4488A" w:rsidRPr="00D4488A" w:rsidRDefault="00D4488A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EB8F2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0560F85" w14:textId="6FF9DB08" w:rsidR="00D4488A" w:rsidRPr="00D4488A" w:rsidRDefault="00D4488A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1FEFCC77" w14:textId="38A06764" w:rsidR="00D4488A" w:rsidRDefault="00D4488A" w:rsidP="009D4204"/>
    <w:p w14:paraId="7CAB3759" w14:textId="77777777" w:rsidR="00D4488A" w:rsidRDefault="00D4488A">
      <w:r>
        <w:br w:type="page"/>
      </w:r>
    </w:p>
    <w:p w14:paraId="20B79344" w14:textId="77777777" w:rsidR="00D4488A" w:rsidRPr="009D4204" w:rsidRDefault="00D4488A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2FA950" wp14:editId="7BE404DF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0165303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49D5F41" w14:textId="15E7951B" w:rsidR="00D4488A" w:rsidRPr="00D4488A" w:rsidRDefault="00D4488A" w:rsidP="00D4488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New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A950" id="Text Box 12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49D5F41" w14:textId="15E7951B" w:rsidR="00D4488A" w:rsidRPr="00D4488A" w:rsidRDefault="00D4488A" w:rsidP="00D4488A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New 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D5EEC0" wp14:editId="668AD322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2793508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D8D895" w14:textId="6C975874" w:rsidR="00D4488A" w:rsidRPr="00D4488A" w:rsidRDefault="00D4488A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5EEC0" id="Text Box 11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7D8D895" w14:textId="6C975874" w:rsidR="00D4488A" w:rsidRPr="00D4488A" w:rsidRDefault="00D4488A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461"/>
        <w:gridCol w:w="3523"/>
      </w:tblGrid>
      <w:tr w:rsidR="00D4488A" w:rsidRPr="00D4488A" w14:paraId="5A4207B9" w14:textId="77777777" w:rsidTr="00D4488A">
        <w:trPr>
          <w:tblCellSpacing w:w="15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95D6D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proofErr w:type="spellStart"/>
            <w:r w:rsidRPr="00D4488A">
              <w:rPr>
                <w:rFonts w:ascii="Arial" w:hAnsi="Arial" w:cs="Arial"/>
                <w:b/>
                <w:bCs/>
                <w:color w:val="000000"/>
                <w:sz w:val="20"/>
              </w:rPr>
              <w:t>eZAF</w:t>
            </w:r>
            <w:proofErr w:type="spellEnd"/>
            <w:r w:rsidRPr="00D4488A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 Quant Result - Analysis Uncertainty: 8.63 %</w:t>
            </w:r>
          </w:p>
        </w:tc>
      </w:tr>
      <w:tr w:rsidR="00D4488A" w:rsidRPr="00D4488A" w14:paraId="6950D169" w14:textId="77777777" w:rsidTr="00D4488A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F17FA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7AE81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E7F27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</w:tr>
      <w:tr w:rsidR="00D4488A" w:rsidRPr="00D4488A" w14:paraId="341DA19F" w14:textId="77777777" w:rsidTr="00D4488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E859B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Ti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86AB0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44.0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1EAE9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64.1</w:t>
            </w:r>
          </w:p>
        </w:tc>
      </w:tr>
      <w:tr w:rsidR="00D4488A" w:rsidRPr="00D4488A" w14:paraId="17E43443" w14:textId="77777777" w:rsidTr="00D4488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E1458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Zr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F6E07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8.7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CD856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6.6</w:t>
            </w:r>
          </w:p>
        </w:tc>
      </w:tr>
      <w:tr w:rsidR="00D4488A" w:rsidRPr="00D4488A" w14:paraId="4F35D6C8" w14:textId="77777777" w:rsidTr="00D4488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599BA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Nb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72E90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30.1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23AC8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22.6</w:t>
            </w:r>
          </w:p>
        </w:tc>
      </w:tr>
      <w:tr w:rsidR="00D4488A" w:rsidRPr="00D4488A" w14:paraId="74A8FEED" w14:textId="77777777" w:rsidTr="00D4488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DA579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Ta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20598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17.2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D94F9" w14:textId="77777777" w:rsidR="00D4488A" w:rsidRPr="00D4488A" w:rsidRDefault="00D4488A" w:rsidP="00D4488A">
            <w:pPr>
              <w:spacing w:beforeAutospacing="1" w:afterAutospacing="1" w:line="320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4488A">
              <w:rPr>
                <w:rFonts w:ascii="Arial" w:hAnsi="Arial" w:cs="Arial"/>
                <w:color w:val="000000"/>
                <w:sz w:val="20"/>
                <w:szCs w:val="20"/>
              </w:rPr>
              <w:t>6.6</w:t>
            </w:r>
          </w:p>
        </w:tc>
      </w:tr>
    </w:tbl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800"/>
      </w:tblGrid>
      <w:tr w:rsidR="00D4488A" w14:paraId="52C66708" w14:textId="77777777" w:rsidTr="00D4488A">
        <w:tblPrEx>
          <w:tblCellMar>
            <w:top w:w="0" w:type="dxa"/>
            <w:bottom w:w="0" w:type="dxa"/>
          </w:tblCellMar>
        </w:tblPrEx>
        <w:tc>
          <w:tcPr>
            <w:tcW w:w="10800" w:type="dxa"/>
          </w:tcPr>
          <w:p w14:paraId="3F419A3A" w14:textId="77777777" w:rsidR="00D4488A" w:rsidRDefault="00D4488A" w:rsidP="009D4204"/>
        </w:tc>
      </w:tr>
    </w:tbl>
    <w:p w14:paraId="49BB7C67" w14:textId="1BA4EA27" w:rsidR="00D4488A" w:rsidRPr="009D4204" w:rsidRDefault="00D4488A" w:rsidP="009D4204"/>
    <w:sectPr w:rsidR="00D4488A" w:rsidRPr="009D4204" w:rsidSect="00D4488A"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FDDF1" w14:textId="77777777" w:rsidR="003C6D80" w:rsidRDefault="003C6D80" w:rsidP="0053017F">
      <w:pPr>
        <w:spacing w:after="0" w:line="240" w:lineRule="auto"/>
      </w:pPr>
      <w:r>
        <w:separator/>
      </w:r>
    </w:p>
  </w:endnote>
  <w:endnote w:type="continuationSeparator" w:id="0">
    <w:p w14:paraId="173728E7" w14:textId="77777777" w:rsidR="003C6D80" w:rsidRDefault="003C6D80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861D61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221CEE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762B9" w14:textId="77777777" w:rsidR="003C6D80" w:rsidRDefault="003C6D80" w:rsidP="0053017F">
      <w:pPr>
        <w:spacing w:after="0" w:line="240" w:lineRule="auto"/>
      </w:pPr>
      <w:r>
        <w:separator/>
      </w:r>
    </w:p>
  </w:footnote>
  <w:footnote w:type="continuationSeparator" w:id="0">
    <w:p w14:paraId="4042B38E" w14:textId="77777777" w:rsidR="003C6D80" w:rsidRDefault="003C6D80" w:rsidP="00530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8A"/>
    <w:rsid w:val="00044274"/>
    <w:rsid w:val="001370E1"/>
    <w:rsid w:val="0023457B"/>
    <w:rsid w:val="003C6D80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4488A"/>
    <w:rsid w:val="00DA21AE"/>
    <w:rsid w:val="00DB76D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01676"/>
  <w15:chartTrackingRefBased/>
  <w15:docId w15:val="{761F4DC9-5D0F-493E-A2D9-AFEC62E9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auto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autoreport.dotx</Template>
  <TotalTime>0</TotalTime>
  <Pages>2</Pages>
  <Words>29</Words>
  <Characters>103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Edax</dc:creator>
  <cp:keywords/>
  <dc:description/>
  <cp:lastModifiedBy>Edax</cp:lastModifiedBy>
  <cp:revision>1</cp:revision>
  <dcterms:created xsi:type="dcterms:W3CDTF">2026-08-31T08:38:00Z</dcterms:created>
  <dcterms:modified xsi:type="dcterms:W3CDTF">2026-08-31T08:38:00Z</dcterms:modified>
</cp:coreProperties>
</file>